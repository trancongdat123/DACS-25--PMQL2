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65D6C2D8" w:rsidR="004266D5" w:rsidRPr="006F4C82" w:rsidRDefault="00112AD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PMQL2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0498E14" w:rsidR="001F12B5" w:rsidRPr="00112ADB" w:rsidRDefault="00112AD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112ADB">
              <w:rPr>
                <w:rFonts w:ascii="Times New Roman" w:hAnsi="Times New Roman"/>
                <w:bCs/>
                <w:i w:val="0"/>
                <w:sz w:val="24"/>
                <w:szCs w:val="24"/>
              </w:rPr>
              <w:t xml:space="preserve">Phân tích và </w:t>
            </w:r>
            <w:r w:rsidR="009E1114">
              <w:rPr>
                <w:rFonts w:ascii="Times New Roman" w:hAnsi="Times New Roman"/>
                <w:bCs/>
                <w:i w:val="0"/>
                <w:sz w:val="24"/>
                <w:szCs w:val="24"/>
              </w:rPr>
              <w:t xml:space="preserve">phát triển ứng dụng trên nền </w:t>
            </w:r>
            <w:r w:rsidR="009E1114">
              <w:rPr>
                <w:rFonts w:ascii="Times New Roman" w:hAnsi="Times New Roman"/>
                <w:bCs/>
                <w:i w:val="0"/>
                <w:sz w:val="24"/>
                <w:szCs w:val="24"/>
                <w:lang w:val="vi-VN"/>
              </w:rPr>
              <w:t>thiết bị di động</w:t>
            </w:r>
            <w:r w:rsidRPr="00112ADB">
              <w:rPr>
                <w:rFonts w:ascii="Times New Roman" w:hAnsi="Times New Roman"/>
                <w:bCs/>
                <w:i w:val="0"/>
                <w:sz w:val="24"/>
                <w:szCs w:val="24"/>
              </w:rPr>
              <w:t xml:space="preserve"> cho việc quản lý cửa hàng trong khuôn viên trường ĐH - Campus Meals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2B4A6BE0" w:rsidR="004266D5" w:rsidRPr="006F4C82" w:rsidRDefault="00112ADB" w:rsidP="00112AD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24/02/2025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E1977E2" w:rsidR="004266D5" w:rsidRPr="006F4C82" w:rsidRDefault="00112AD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9:30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44EC773A" w14:textId="77777777" w:rsidR="00DF30D7" w:rsidRDefault="00112ADB" w:rsidP="00A27242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112ADB">
              <w:rPr>
                <w:rFonts w:ascii="Times New Roman" w:hAnsi="Times New Roman"/>
                <w:sz w:val="24"/>
                <w:szCs w:val="24"/>
              </w:rPr>
              <w:t xml:space="preserve">Thảo luận về tiến độ phát triển ứng dụng Campus </w:t>
            </w:r>
            <w:r w:rsidR="00DF30D7">
              <w:rPr>
                <w:rFonts w:ascii="Times New Roman" w:hAnsi="Times New Roman"/>
                <w:sz w:val="24"/>
                <w:szCs w:val="24"/>
                <w:lang w:val="vi-VN"/>
              </w:rPr>
              <w:t>Meals.</w:t>
            </w:r>
          </w:p>
          <w:p w14:paraId="2085A46D" w14:textId="77777777" w:rsidR="00DF30D7" w:rsidRDefault="00DF30D7" w:rsidP="00A27242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L</w:t>
            </w:r>
            <w:r w:rsidR="00112ADB" w:rsidRPr="00112ADB">
              <w:rPr>
                <w:rFonts w:ascii="Times New Roman" w:hAnsi="Times New Roman"/>
                <w:sz w:val="24"/>
                <w:szCs w:val="24"/>
              </w:rPr>
              <w:t>àm rõ quy trìn</w:t>
            </w:r>
            <w:r w:rsidR="00A27242">
              <w:rPr>
                <w:rFonts w:ascii="Times New Roman" w:hAnsi="Times New Roman"/>
                <w:sz w:val="24"/>
                <w:szCs w:val="24"/>
              </w:rPr>
              <w:t xml:space="preserve">h hoạt động của Seller và 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Buyer.</w:t>
            </w:r>
          </w:p>
          <w:p w14:paraId="0EEF11F7" w14:textId="0D32B4FE" w:rsidR="004266D5" w:rsidRPr="00112ADB" w:rsidRDefault="00DF30D7" w:rsidP="00A27242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X</w:t>
            </w:r>
            <w:r w:rsidR="00A27242">
              <w:rPr>
                <w:rFonts w:ascii="Times New Roman" w:hAnsi="Times New Roman"/>
                <w:sz w:val="24"/>
                <w:szCs w:val="24"/>
              </w:rPr>
              <w:t xml:space="preserve">ác định các tính năng </w:t>
            </w:r>
            <w:r w:rsidR="00A2724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cần có </w:t>
            </w:r>
            <w:r w:rsidR="00112ADB" w:rsidRPr="00112ADB">
              <w:rPr>
                <w:rFonts w:ascii="Times New Roman" w:hAnsi="Times New Roman"/>
                <w:sz w:val="24"/>
                <w:szCs w:val="24"/>
              </w:rPr>
              <w:t>trước khi triển khai.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45F4EA7" w:rsidR="00802042" w:rsidRPr="006F4C82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22010282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3D12D23C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Phan 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Viết Anh Tuấn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153BE92C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22010282@st.phenikaa-uni.edu.vn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5B727DD9" w:rsidR="00802042" w:rsidRPr="006F4C82" w:rsidRDefault="00DE6F02" w:rsidP="00A2724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16F77ABA" w:rsidR="00802042" w:rsidRPr="007421A6" w:rsidRDefault="00777A01" w:rsidP="00CA6963">
            <w:pPr>
              <w:pStyle w:val="CovFormTex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421A6">
              <w:rPr>
                <w:rFonts w:ascii="Times New Roman" w:hAnsi="Times New Roman"/>
                <w:color w:val="000000"/>
                <w:sz w:val="24"/>
              </w:rPr>
              <w:t>22010185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2E48141E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Trần Công Đạt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6D2B3176" w:rsidR="00802042" w:rsidRPr="00C86574" w:rsidRDefault="00777A01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777A01">
              <w:rPr>
                <w:rFonts w:ascii="Times New Roman" w:hAnsi="Times New Roman"/>
                <w:color w:val="000000"/>
                <w:sz w:val="24"/>
              </w:rPr>
              <w:t>22010185</w:t>
            </w:r>
            <w:r w:rsidR="00C86574">
              <w:rPr>
                <w:rFonts w:ascii="Times New Roman" w:hAnsi="Times New Roman"/>
                <w:sz w:val="24"/>
                <w:szCs w:val="24"/>
                <w:lang w:val="vi-VN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07AEA540" w:rsidR="00802042" w:rsidRPr="006F4C82" w:rsidRDefault="00DE6F02" w:rsidP="00A2724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43F2BA81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0BA95756" w:rsidR="00802042" w:rsidRPr="006F4C82" w:rsidRDefault="00DE6F02" w:rsidP="00A2724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Y</w:t>
            </w:r>
            <w:bookmarkStart w:id="1" w:name="_GoBack"/>
            <w:bookmarkEnd w:id="1"/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69DC9760" w14:textId="49EC6E20" w:rsidR="00A27242" w:rsidRPr="00A27242" w:rsidRDefault="001F12B5" w:rsidP="00A27242">
            <w:pPr>
              <w:spacing w:before="100" w:beforeAutospacing="1" w:after="100" w:afterAutospacing="1"/>
              <w:rPr>
                <w:rFonts w:ascii="Times New Roman" w:hAnsi="Times New Roman"/>
                <w:szCs w:val="24"/>
                <w:lang w:val="vi-VN"/>
              </w:rPr>
            </w:pPr>
            <w:r w:rsidRPr="00A27242">
              <w:rPr>
                <w:rFonts w:ascii="Times New Roman" w:hAnsi="Times New Roman"/>
                <w:szCs w:val="24"/>
              </w:rPr>
              <w:t xml:space="preserve">1. </w:t>
            </w:r>
            <w:r w:rsidR="00A27242" w:rsidRPr="00A27242">
              <w:rPr>
                <w:rFonts w:ascii="Times New Roman" w:hAnsi="Times New Roman"/>
                <w:szCs w:val="24"/>
              </w:rPr>
              <w:t>Hoàn thiện quy trình</w:t>
            </w:r>
            <w:r w:rsidR="00A27242">
              <w:rPr>
                <w:rFonts w:ascii="Times New Roman" w:hAnsi="Times New Roman"/>
                <w:szCs w:val="24"/>
                <w:lang w:val="vi-VN"/>
              </w:rPr>
              <w:t xml:space="preserve"> của người bán</w:t>
            </w:r>
            <w:r w:rsidR="00A27242" w:rsidRPr="00A27242">
              <w:rPr>
                <w:rFonts w:ascii="Times New Roman" w:hAnsi="Times New Roman"/>
                <w:szCs w:val="24"/>
              </w:rPr>
              <w:t xml:space="preserve"> </w:t>
            </w:r>
            <w:r w:rsidR="00A27242">
              <w:rPr>
                <w:rFonts w:ascii="Times New Roman" w:hAnsi="Times New Roman"/>
                <w:szCs w:val="24"/>
                <w:lang w:val="vi-VN"/>
              </w:rPr>
              <w:t xml:space="preserve">(Seller) </w:t>
            </w:r>
            <w:r w:rsidR="00A27242" w:rsidRPr="00A27242">
              <w:rPr>
                <w:rFonts w:ascii="Times New Roman" w:hAnsi="Times New Roman"/>
                <w:szCs w:val="24"/>
                <w:lang w:val="vi-VN"/>
              </w:rPr>
              <w:t xml:space="preserve">: </w:t>
            </w:r>
            <w:r w:rsidR="00A27242">
              <w:rPr>
                <w:rFonts w:ascii="Times New Roman" w:hAnsi="Times New Roman"/>
                <w:szCs w:val="24"/>
              </w:rPr>
              <w:t xml:space="preserve">Quản </w:t>
            </w:r>
            <w:r w:rsidR="00A27242">
              <w:rPr>
                <w:rFonts w:ascii="Times New Roman" w:hAnsi="Times New Roman"/>
                <w:szCs w:val="24"/>
                <w:lang w:val="vi-VN"/>
              </w:rPr>
              <w:t>lý thực đơn, món ăn, quản lý thông tin giao dịch, thông tin cá nhân, thông báo,...</w:t>
            </w:r>
          </w:p>
          <w:p w14:paraId="375677B7" w14:textId="6A5A0595" w:rsidR="001F12B5" w:rsidRPr="00A2724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  <w:p w14:paraId="0B3B6886" w14:textId="77777777" w:rsidR="00277B20" w:rsidRPr="00A2724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55336489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A27242" w:rsidRPr="00A27242">
              <w:rPr>
                <w:rFonts w:ascii="Times New Roman" w:hAnsi="Times New Roman"/>
                <w:sz w:val="24"/>
                <w:szCs w:val="24"/>
              </w:rPr>
              <w:t xml:space="preserve"> Hoàn thiện quy trình</w:t>
            </w:r>
            <w:r w:rsidR="00A27242" w:rsidRPr="00A2724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của người </w:t>
            </w:r>
            <w:r w:rsidR="00A27242">
              <w:rPr>
                <w:rFonts w:ascii="Times New Roman" w:hAnsi="Times New Roman"/>
                <w:sz w:val="24"/>
                <w:szCs w:val="24"/>
                <w:lang w:val="vi-VN"/>
              </w:rPr>
              <w:t>mua</w:t>
            </w:r>
            <w:r w:rsidR="00A27242" w:rsidRPr="00A2724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2724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(Buyer) </w:t>
            </w:r>
            <w:r w:rsidR="00A27242" w:rsidRPr="00A27242">
              <w:rPr>
                <w:rFonts w:ascii="Times New Roman" w:hAnsi="Times New Roman"/>
                <w:sz w:val="24"/>
                <w:szCs w:val="24"/>
                <w:lang w:val="vi-VN"/>
              </w:rPr>
              <w:t>:</w:t>
            </w:r>
            <w:r w:rsidR="00A2724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Quy trình tìm kiếm món ăn, của hàng, thanh toán hóa đơn, quản lý thông tin đơn hàng, thông tin cá nhân, phàn hồi của người mua, thông báo,...</w:t>
            </w:r>
          </w:p>
          <w:p w14:paraId="22BEA34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67871FD1" w:rsidR="001F12B5" w:rsidRPr="00A2724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A2724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Xây dựng giao diện UI/UX trên thiết bị di động</w:t>
            </w:r>
          </w:p>
          <w:p w14:paraId="592924D3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5FC0FD9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686F334" w14:textId="59D194BE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122CE7B0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C97682E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640034E" w14:textId="6DC4A469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5.</w:t>
            </w:r>
          </w:p>
          <w:p w14:paraId="00CB917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784752A" w14:textId="77777777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1E59D71C" w:rsidR="00537CDF" w:rsidRPr="00A27242" w:rsidRDefault="00A27242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10/03/2025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6116FC7E" w:rsidR="00537CDF" w:rsidRPr="006A1111" w:rsidRDefault="006A1111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9:30</w:t>
            </w:r>
          </w:p>
        </w:tc>
      </w:tr>
      <w:tr w:rsidR="004D42BB" w:rsidRPr="006A1111" w14:paraId="6D5DED48" w14:textId="77777777" w:rsidTr="006A1111">
        <w:trPr>
          <w:cantSplit/>
          <w:trHeight w:val="567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A1111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6A1111">
              <w:rPr>
                <w:rFonts w:ascii="Times New Roman" w:hAnsi="Times New Roman"/>
                <w:sz w:val="24"/>
                <w:szCs w:val="24"/>
              </w:rPr>
              <w:t>Mục</w:t>
            </w:r>
            <w:r w:rsidRPr="006A1111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A1111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3DB01710" w:rsidR="004D42BB" w:rsidRPr="006A1111" w:rsidRDefault="006A1111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  <w:lang w:val="vi-VN"/>
              </w:rPr>
            </w:pPr>
            <w:r w:rsidRPr="006A1111">
              <w:rPr>
                <w:rFonts w:ascii="Times New Roman" w:hAnsi="Times New Roman"/>
                <w:b w:val="0"/>
                <w:sz w:val="24"/>
              </w:rPr>
              <w:t xml:space="preserve">Kiểm tra tiến độ hoàn thành các tính năng đã thảo luận trong buổi họp </w:t>
            </w:r>
            <w:r>
              <w:rPr>
                <w:rFonts w:ascii="Times New Roman" w:hAnsi="Times New Roman"/>
                <w:b w:val="0"/>
                <w:sz w:val="24"/>
                <w:lang w:val="vi-VN"/>
              </w:rPr>
              <w:t>trước.</w:t>
            </w:r>
            <w:r w:rsidR="00EE3115">
              <w:rPr>
                <w:rFonts w:ascii="Times New Roman" w:hAnsi="Times New Roman"/>
                <w:b w:val="0"/>
                <w:sz w:val="24"/>
                <w:lang w:val="vi-VN"/>
              </w:rPr>
              <w:t xml:space="preserve"> Bổ sung thêm các tính năng cần thiết cho người dùng.</w:t>
            </w:r>
          </w:p>
        </w:tc>
      </w:tr>
    </w:tbl>
    <w:p w14:paraId="4764C9E2" w14:textId="77777777" w:rsidR="004266D5" w:rsidRPr="006A1111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517E401B" w:rsidR="000E11B1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65E68AD4" w14:textId="2B7DFA89" w:rsidR="006A1111" w:rsidRPr="006F4C82" w:rsidRDefault="006A111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6A111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24DA71" w14:textId="77777777" w:rsidR="007421A6" w:rsidRDefault="007421A6">
      <w:r>
        <w:separator/>
      </w:r>
    </w:p>
  </w:endnote>
  <w:endnote w:type="continuationSeparator" w:id="0">
    <w:p w14:paraId="73CEAE50" w14:textId="77777777" w:rsidR="007421A6" w:rsidRDefault="007421A6">
      <w:r>
        <w:continuationSeparator/>
      </w:r>
    </w:p>
  </w:endnote>
  <w:endnote w:type="continuationNotice" w:id="1">
    <w:p w14:paraId="7B17303F" w14:textId="77777777" w:rsidR="007421A6" w:rsidRDefault="007421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9E39B83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DE6F02">
            <w:rPr>
              <w:rFonts w:ascii="Arial Narrow" w:hAnsi="Arial Narrow"/>
              <w:noProof/>
              <w:sz w:val="20"/>
            </w:rPr>
            <w:t>2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BB241B" w14:textId="77777777" w:rsidR="007421A6" w:rsidRDefault="007421A6">
      <w:r>
        <w:separator/>
      </w:r>
    </w:p>
  </w:footnote>
  <w:footnote w:type="continuationSeparator" w:id="0">
    <w:p w14:paraId="27BCF832" w14:textId="77777777" w:rsidR="007421A6" w:rsidRDefault="007421A6">
      <w:r>
        <w:continuationSeparator/>
      </w:r>
    </w:p>
  </w:footnote>
  <w:footnote w:type="continuationNotice" w:id="1">
    <w:p w14:paraId="31CD0C82" w14:textId="77777777" w:rsidR="007421A6" w:rsidRDefault="007421A6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777A01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266D5"/>
    <w:rsid w:val="00016DFF"/>
    <w:rsid w:val="000E11B1"/>
    <w:rsid w:val="001071C3"/>
    <w:rsid w:val="00112ADB"/>
    <w:rsid w:val="00145B1E"/>
    <w:rsid w:val="00155255"/>
    <w:rsid w:val="001D0494"/>
    <w:rsid w:val="001D7DC5"/>
    <w:rsid w:val="001F12B5"/>
    <w:rsid w:val="002721AE"/>
    <w:rsid w:val="00277B20"/>
    <w:rsid w:val="0028710D"/>
    <w:rsid w:val="002A6FDA"/>
    <w:rsid w:val="002C7FF3"/>
    <w:rsid w:val="0032578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46DD5"/>
    <w:rsid w:val="00660843"/>
    <w:rsid w:val="006A1111"/>
    <w:rsid w:val="006F4C82"/>
    <w:rsid w:val="007421A6"/>
    <w:rsid w:val="00777A01"/>
    <w:rsid w:val="007C1DBF"/>
    <w:rsid w:val="007E79D8"/>
    <w:rsid w:val="007F56F4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60559"/>
    <w:rsid w:val="009C2AE3"/>
    <w:rsid w:val="009E1114"/>
    <w:rsid w:val="009F19E3"/>
    <w:rsid w:val="009F4FEA"/>
    <w:rsid w:val="00A04C24"/>
    <w:rsid w:val="00A27242"/>
    <w:rsid w:val="00A779A9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86574"/>
    <w:rsid w:val="00C94BEB"/>
    <w:rsid w:val="00CA4CCB"/>
    <w:rsid w:val="00CA6963"/>
    <w:rsid w:val="00D1263A"/>
    <w:rsid w:val="00DB7394"/>
    <w:rsid w:val="00DE6F02"/>
    <w:rsid w:val="00DF07D0"/>
    <w:rsid w:val="00DF30D7"/>
    <w:rsid w:val="00E441EC"/>
    <w:rsid w:val="00E77A1F"/>
    <w:rsid w:val="00EB2744"/>
    <w:rsid w:val="00ED0E81"/>
    <w:rsid w:val="00EE3115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27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51</TotalTime>
  <Pages>2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Admin</cp:lastModifiedBy>
  <cp:revision>36</cp:revision>
  <cp:lastPrinted>2007-02-07T02:13:00Z</cp:lastPrinted>
  <dcterms:created xsi:type="dcterms:W3CDTF">2023-09-07T01:02:00Z</dcterms:created>
  <dcterms:modified xsi:type="dcterms:W3CDTF">2025-03-26T09:06:00Z</dcterms:modified>
</cp:coreProperties>
</file>