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65D6C2D8" w:rsidR="004266D5" w:rsidRPr="006F4C82" w:rsidRDefault="00112ADB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PMQL2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40209830" w:rsidR="001F12B5" w:rsidRPr="00112ADB" w:rsidRDefault="00112ADB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112ADB">
              <w:rPr>
                <w:rFonts w:ascii="Times New Roman" w:hAnsi="Times New Roman"/>
                <w:bCs/>
                <w:i w:val="0"/>
                <w:sz w:val="24"/>
                <w:szCs w:val="24"/>
              </w:rPr>
              <w:t xml:space="preserve">Phân tích và </w:t>
            </w:r>
            <w:r w:rsidR="00606BA4">
              <w:rPr>
                <w:rFonts w:ascii="Times New Roman" w:hAnsi="Times New Roman"/>
                <w:bCs/>
                <w:i w:val="0"/>
                <w:sz w:val="24"/>
                <w:szCs w:val="24"/>
              </w:rPr>
              <w:t xml:space="preserve">phát triển ứng dụng trên nền </w:t>
            </w:r>
            <w:r w:rsidR="00606BA4">
              <w:rPr>
                <w:rFonts w:ascii="Times New Roman" w:hAnsi="Times New Roman"/>
                <w:bCs/>
                <w:i w:val="0"/>
                <w:sz w:val="24"/>
                <w:szCs w:val="24"/>
                <w:lang w:val="vi-VN"/>
              </w:rPr>
              <w:t>thiết bị di động</w:t>
            </w:r>
            <w:r w:rsidRPr="00112ADB">
              <w:rPr>
                <w:rFonts w:ascii="Times New Roman" w:hAnsi="Times New Roman"/>
                <w:bCs/>
                <w:i w:val="0"/>
                <w:sz w:val="24"/>
                <w:szCs w:val="24"/>
              </w:rPr>
              <w:t xml:space="preserve"> cho việc quản lý cửa hàng trong khuôn viên trường ĐH - Campus Meals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51AA1F82" w:rsidR="004266D5" w:rsidRPr="006F4C82" w:rsidRDefault="00130F08" w:rsidP="00112ADB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  <w:lang w:val="vi-VN"/>
              </w:rPr>
              <w:t>26</w:t>
            </w:r>
            <w:r w:rsidR="001A5057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1A5057">
              <w:rPr>
                <w:rFonts w:ascii="Times New Roman" w:hAnsi="Times New Roman"/>
                <w:i w:val="0"/>
                <w:sz w:val="24"/>
                <w:szCs w:val="24"/>
                <w:lang w:val="vi-VN"/>
              </w:rPr>
              <w:t>03</w:t>
            </w:r>
            <w:r w:rsidR="00112ADB">
              <w:rPr>
                <w:rFonts w:ascii="Times New Roman" w:hAnsi="Times New Roman"/>
                <w:i w:val="0"/>
                <w:sz w:val="24"/>
                <w:szCs w:val="24"/>
              </w:rPr>
              <w:t>/2025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57CA37CA" w:rsidR="004266D5" w:rsidRPr="006F4C82" w:rsidRDefault="00985252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  <w:lang w:val="vi-VN"/>
              </w:rPr>
              <w:t>15</w:t>
            </w:r>
            <w:r w:rsidR="00112ADB">
              <w:rPr>
                <w:rFonts w:ascii="Times New Roman" w:hAnsi="Times New Roman"/>
                <w:i w:val="0"/>
                <w:sz w:val="24"/>
                <w:szCs w:val="24"/>
              </w:rPr>
              <w:t>:30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35927D89" w14:textId="77777777" w:rsidR="00130F08" w:rsidRDefault="00130F08" w:rsidP="001A5057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130F08">
              <w:rPr>
                <w:rFonts w:ascii="Times New Roman" w:hAnsi="Times New Roman"/>
                <w:sz w:val="24"/>
                <w:szCs w:val="24"/>
                <w:lang w:val="vi-VN"/>
              </w:rPr>
              <w:t>Kiểm</w:t>
            </w:r>
            <w:r w:rsidRPr="00130F08">
              <w:rPr>
                <w:rFonts w:ascii="Times New Roman" w:hAnsi="Times New Roman"/>
                <w:sz w:val="24"/>
                <w:szCs w:val="24"/>
              </w:rPr>
              <w:t xml:space="preserve"> lần cuối các tính năng và kiểm tra </w:t>
            </w:r>
            <w:r w:rsidRPr="00130F08">
              <w:rPr>
                <w:rFonts w:ascii="Times New Roman" w:hAnsi="Times New Roman"/>
                <w:sz w:val="24"/>
                <w:szCs w:val="24"/>
                <w:lang w:val="vi-VN"/>
              </w:rPr>
              <w:t>lỗi, chạy thử ứng dụng</w:t>
            </w:r>
            <w:r w:rsidRPr="00130F08">
              <w:rPr>
                <w:rFonts w:ascii="Times New Roman" w:hAnsi="Times New Roman"/>
                <w:sz w:val="24"/>
                <w:szCs w:val="24"/>
              </w:rPr>
              <w:t xml:space="preserve">. Đánh giá mức độ hoàn </w:t>
            </w:r>
            <w:r w:rsidRPr="00130F08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thiện. </w:t>
            </w:r>
          </w:p>
          <w:p w14:paraId="0EEF11F7" w14:textId="59B9522D" w:rsidR="004266D5" w:rsidRPr="00130F08" w:rsidRDefault="00130F08" w:rsidP="001A5057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  <w:lang w:val="vi-VN"/>
              </w:rPr>
            </w:pPr>
            <w:r w:rsidRPr="00130F08">
              <w:rPr>
                <w:rFonts w:ascii="Times New Roman" w:hAnsi="Times New Roman"/>
                <w:sz w:val="24"/>
                <w:szCs w:val="24"/>
              </w:rPr>
              <w:t xml:space="preserve">Hoàn thiện báo cáo và </w:t>
            </w:r>
            <w:r w:rsidRPr="00130F08">
              <w:rPr>
                <w:rFonts w:ascii="Times New Roman" w:hAnsi="Times New Roman"/>
                <w:sz w:val="24"/>
                <w:szCs w:val="24"/>
                <w:lang w:val="vi-VN"/>
              </w:rPr>
              <w:t>các tài liệu khác</w:t>
            </w:r>
            <w:r w:rsidRPr="00130F08">
              <w:rPr>
                <w:rFonts w:ascii="Times New Roman" w:hAnsi="Times New Roman"/>
                <w:sz w:val="24"/>
                <w:szCs w:val="24"/>
              </w:rPr>
              <w:t>.</w:t>
            </w:r>
            <w:r w:rsidRPr="00130F08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345F4EA7" w:rsidR="00802042" w:rsidRPr="006F4C82" w:rsidRDefault="00112AD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22010282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3D12D23C" w:rsidR="00802042" w:rsidRPr="00112ADB" w:rsidRDefault="00112ADB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Phan 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Viết Anh Tuấn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153BE92C" w:rsidR="00802042" w:rsidRPr="00112ADB" w:rsidRDefault="00112ADB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  <w:lang w:val="vi-VN"/>
              </w:rPr>
              <w:t>22010282@st.phenikaa-uni.edu.vn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277DD858" w:rsidR="00802042" w:rsidRPr="006F4C82" w:rsidRDefault="00802042" w:rsidP="00A2724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2E48141E" w:rsidR="00802042" w:rsidRPr="00112ADB" w:rsidRDefault="00112ADB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  <w:lang w:val="vi-VN"/>
              </w:rPr>
              <w:t>Trần Công Đạt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511C505E" w:rsidR="00802042" w:rsidRPr="00BE00D2" w:rsidRDefault="00BE00D2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  <w:lang w:val="vi-VN"/>
              </w:rPr>
              <w:t>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011CB447" w:rsidR="00802042" w:rsidRPr="006F4C82" w:rsidRDefault="00802042" w:rsidP="00A2724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43F2BA81" w:rsidR="00802042" w:rsidRPr="00112ADB" w:rsidRDefault="00112ADB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  <w:lang w:val="vi-VN"/>
              </w:rPr>
              <w:t>Vũ Quang Dũng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7A38B442" w:rsidR="00802042" w:rsidRPr="006F4C82" w:rsidRDefault="00802042" w:rsidP="00A2724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08200F23" w:rsidR="008C0503" w:rsidRPr="006F4C82" w:rsidRDefault="00CA6963" w:rsidP="0063035A">
      <w:pPr>
        <w:jc w:val="both"/>
        <w:rPr>
          <w:rFonts w:ascii="Times New Roman" w:hAnsi="Times New Roman"/>
          <w:i/>
          <w:iCs/>
          <w:szCs w:val="24"/>
          <w:lang w:val="vi-VN"/>
        </w:rPr>
      </w:pPr>
      <w:r w:rsidRPr="006F4C82">
        <w:rPr>
          <w:rFonts w:ascii="Times New Roman" w:hAnsi="Times New Roman"/>
          <w:b/>
          <w:color w:val="800080"/>
          <w:szCs w:val="24"/>
        </w:rPr>
        <w:br w:type="page"/>
      </w:r>
      <w:r w:rsidR="008C0503" w:rsidRPr="006F4C82">
        <w:rPr>
          <w:rFonts w:ascii="Times New Roman" w:hAnsi="Times New Roman"/>
          <w:i/>
          <w:iCs/>
          <w:szCs w:val="24"/>
          <w:lang w:val="vi-VN"/>
        </w:rPr>
        <w:lastRenderedPageBreak/>
        <w:t xml:space="preserve">Viết về nội dung thảo luận trong buổi họp và thể hiện rõ các công việc được giao, kế hoạch các hành động, các thời hạn </w:t>
      </w:r>
      <w:r w:rsidR="00CA4CCB" w:rsidRPr="006F4C82">
        <w:rPr>
          <w:rFonts w:ascii="Times New Roman" w:hAnsi="Times New Roman"/>
          <w:i/>
          <w:iCs/>
          <w:szCs w:val="24"/>
          <w:lang w:val="vi-VN"/>
        </w:rPr>
        <w:t>được hướng dẫn/lên kế hoạch để thực hiện.</w:t>
      </w: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69DC9760" w14:textId="69CF19E4" w:rsidR="00A27242" w:rsidRPr="00130F08" w:rsidRDefault="001F12B5" w:rsidP="00A27242">
            <w:pPr>
              <w:spacing w:before="100" w:beforeAutospacing="1" w:after="100" w:afterAutospacing="1"/>
              <w:rPr>
                <w:lang w:val="vi-VN"/>
              </w:rPr>
            </w:pPr>
            <w:r w:rsidRPr="00BE00D2">
              <w:rPr>
                <w:rFonts w:ascii="Times New Roman" w:hAnsi="Times New Roman"/>
                <w:szCs w:val="24"/>
              </w:rPr>
              <w:t xml:space="preserve">1. </w:t>
            </w:r>
            <w:r w:rsidR="00130F08">
              <w:rPr>
                <w:rFonts w:ascii="Times New Roman" w:hAnsi="Times New Roman"/>
                <w:szCs w:val="24"/>
                <w:lang w:val="vi-VN"/>
              </w:rPr>
              <w:t xml:space="preserve">Kiểm tra và sửa lỗi ứng dụng: </w:t>
            </w:r>
            <w:r w:rsidR="00130F08" w:rsidRPr="00130F08">
              <w:rPr>
                <w:rFonts w:ascii="Times New Roman" w:hAnsi="Times New Roman"/>
              </w:rPr>
              <w:t>Kiểm tra toàn bộ các tính năng đã phát triển.</w:t>
            </w:r>
            <w:r w:rsidR="00130F08" w:rsidRPr="00130F08">
              <w:rPr>
                <w:rFonts w:ascii="Times New Roman" w:hAnsi="Times New Roman"/>
              </w:rPr>
              <w:t xml:space="preserve"> </w:t>
            </w:r>
            <w:r w:rsidR="00130F08" w:rsidRPr="00130F08">
              <w:rPr>
                <w:rFonts w:ascii="Times New Roman" w:hAnsi="Times New Roman"/>
              </w:rPr>
              <w:t>Tìm kiếm và khắc phục lỗi còn tồn đọng.</w:t>
            </w:r>
            <w:r w:rsidR="00130F08" w:rsidRPr="00130F08">
              <w:rPr>
                <w:rFonts w:ascii="Times New Roman" w:hAnsi="Times New Roman"/>
              </w:rPr>
              <w:t xml:space="preserve"> </w:t>
            </w:r>
            <w:r w:rsidR="00130F08" w:rsidRPr="00130F08">
              <w:rPr>
                <w:rFonts w:ascii="Times New Roman" w:hAnsi="Times New Roman"/>
              </w:rPr>
              <w:t>Đánh giá hiệu suất và tối ưu hóa tốc độ tải trang, xử lý dữ liệu</w:t>
            </w:r>
            <w:r w:rsidR="00130F08">
              <w:t>.</w:t>
            </w:r>
          </w:p>
          <w:p w14:paraId="375677B7" w14:textId="6A5A0595" w:rsidR="001F12B5" w:rsidRPr="00BE00D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  <w:lang w:val="vi-VN"/>
              </w:rPr>
            </w:pPr>
          </w:p>
          <w:p w14:paraId="0B3B6886" w14:textId="77777777" w:rsidR="00277B20" w:rsidRPr="00BE00D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12B5" w:rsidRPr="006F4C82" w14:paraId="0689E66F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74BA1B85" w14:textId="284836AB" w:rsidR="001F12B5" w:rsidRPr="00130F08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2</w:t>
            </w:r>
            <w:r w:rsidRPr="00BE00D2">
              <w:rPr>
                <w:rFonts w:ascii="Times New Roman" w:hAnsi="Times New Roman"/>
                <w:sz w:val="24"/>
                <w:szCs w:val="24"/>
              </w:rPr>
              <w:t>.</w:t>
            </w:r>
            <w:r w:rsidR="00A27242" w:rsidRPr="00BE00D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30F08" w:rsidRPr="00130F08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Chạy thử và đánh giá trải nghiệm người dùng: </w:t>
            </w:r>
            <w:r w:rsidR="00130F08" w:rsidRPr="00130F08">
              <w:rPr>
                <w:rFonts w:ascii="Times New Roman" w:hAnsi="Times New Roman"/>
                <w:sz w:val="24"/>
                <w:szCs w:val="24"/>
              </w:rPr>
              <w:t xml:space="preserve">Thực hiện thử nghiệm từ góc độ </w:t>
            </w:r>
            <w:r w:rsidR="00130F08" w:rsidRPr="00130F08">
              <w:rPr>
                <w:rStyle w:val="Strong"/>
                <w:rFonts w:ascii="Times New Roman" w:hAnsi="Times New Roman"/>
                <w:b w:val="0"/>
                <w:sz w:val="24"/>
                <w:szCs w:val="24"/>
              </w:rPr>
              <w:t>Seller</w:t>
            </w:r>
            <w:r w:rsidR="00130F08" w:rsidRPr="00130F08">
              <w:rPr>
                <w:rFonts w:ascii="Times New Roman" w:hAnsi="Times New Roman"/>
                <w:sz w:val="24"/>
                <w:szCs w:val="24"/>
              </w:rPr>
              <w:t xml:space="preserve"> và </w:t>
            </w:r>
            <w:r w:rsidR="00130F08" w:rsidRPr="00130F08">
              <w:rPr>
                <w:rStyle w:val="Strong"/>
                <w:rFonts w:ascii="Times New Roman" w:hAnsi="Times New Roman"/>
                <w:b w:val="0"/>
                <w:sz w:val="24"/>
                <w:szCs w:val="24"/>
              </w:rPr>
              <w:t>Buyer</w:t>
            </w:r>
            <w:r w:rsidR="00130F08" w:rsidRPr="00130F08">
              <w:rPr>
                <w:rFonts w:ascii="Times New Roman" w:hAnsi="Times New Roman"/>
                <w:sz w:val="24"/>
                <w:szCs w:val="24"/>
              </w:rPr>
              <w:t>.</w:t>
            </w:r>
            <w:r w:rsidR="00130F08" w:rsidRPr="00130F0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30F08" w:rsidRPr="00130F08">
              <w:rPr>
                <w:rFonts w:ascii="Times New Roman" w:hAnsi="Times New Roman"/>
                <w:sz w:val="24"/>
                <w:szCs w:val="24"/>
              </w:rPr>
              <w:t xml:space="preserve">Kiểm tra </w:t>
            </w:r>
            <w:r w:rsidR="00130F08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các </w:t>
            </w:r>
            <w:r w:rsidR="00130F08" w:rsidRPr="00130F08">
              <w:rPr>
                <w:rFonts w:ascii="Times New Roman" w:hAnsi="Times New Roman"/>
                <w:sz w:val="24"/>
                <w:szCs w:val="24"/>
              </w:rPr>
              <w:t xml:space="preserve">quy </w:t>
            </w:r>
            <w:r w:rsidR="00130F08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trình chức năng. </w:t>
            </w:r>
            <w:r w:rsidR="00130F08" w:rsidRPr="00130F08">
              <w:rPr>
                <w:rFonts w:ascii="Times New Roman" w:hAnsi="Times New Roman"/>
                <w:sz w:val="24"/>
                <w:szCs w:val="24"/>
              </w:rPr>
              <w:t>Đánh giá tính thân thiện của giao diện, khả năng tương tác trên di động.</w:t>
            </w:r>
          </w:p>
          <w:p w14:paraId="22BEA342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12B5" w:rsidRPr="006F4C82" w14:paraId="1A769D5A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7359E06D" w14:textId="2F0E1F8C" w:rsidR="001F12B5" w:rsidRPr="00130F08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36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3.</w:t>
            </w:r>
            <w:r w:rsidR="00A27242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</w:t>
            </w:r>
            <w:r w:rsidR="00130F08" w:rsidRPr="00130F08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Hoàn thiện báo cáo và tài liệu thuyết trình: </w:t>
            </w:r>
            <w:r w:rsidR="00130F08" w:rsidRPr="00130F08">
              <w:rPr>
                <w:rFonts w:ascii="Times New Roman" w:hAnsi="Times New Roman"/>
                <w:sz w:val="24"/>
                <w:szCs w:val="24"/>
              </w:rPr>
              <w:t>Kiểm tra và bổ sung các phần</w:t>
            </w:r>
            <w:r w:rsidR="00130F08" w:rsidRPr="00130F08">
              <w:rPr>
                <w:rFonts w:ascii="Times New Roman" w:hAnsi="Times New Roman"/>
                <w:sz w:val="24"/>
                <w:szCs w:val="24"/>
              </w:rPr>
              <w:t xml:space="preserve"> còn thiếu trong báo </w:t>
            </w:r>
            <w:r w:rsidR="00130F08" w:rsidRPr="00130F08">
              <w:rPr>
                <w:rFonts w:ascii="Times New Roman" w:hAnsi="Times New Roman"/>
                <w:sz w:val="24"/>
                <w:szCs w:val="24"/>
                <w:lang w:val="vi-VN"/>
              </w:rPr>
              <w:t>cáo, hoàn thiện tài liệu thuyết trình</w:t>
            </w:r>
          </w:p>
          <w:p w14:paraId="592924D3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12B5" w:rsidRPr="006F4C82" w14:paraId="5FC0FD9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5686F334" w14:textId="4D30D78B" w:rsidR="001F12B5" w:rsidRPr="002B1533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4.</w:t>
            </w:r>
            <w:r w:rsidR="002B1533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</w:t>
            </w:r>
            <w:r w:rsidR="00F5224B">
              <w:rPr>
                <w:rFonts w:ascii="Times New Roman" w:hAnsi="Times New Roman"/>
                <w:sz w:val="24"/>
                <w:szCs w:val="24"/>
                <w:lang w:val="vi-VN"/>
              </w:rPr>
              <w:t>Hoàn thiện các tài liệu: Bổ sung, hoàn thiện báo cáo, chuẩn bị slide thuyết trình.</w:t>
            </w:r>
          </w:p>
          <w:p w14:paraId="122CE7B0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12B5" w:rsidRPr="006F4C82" w14:paraId="1C97682E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2640034E" w14:textId="4227777D" w:rsidR="00802042" w:rsidRPr="00130F08" w:rsidRDefault="00802042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5.</w:t>
            </w:r>
            <w:r w:rsidR="00130F08" w:rsidRPr="00130F08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Đánh giá tổng thể:</w:t>
            </w:r>
            <w:r w:rsidR="00130F08" w:rsidRPr="00130F0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30F08" w:rsidRPr="00130F08">
              <w:rPr>
                <w:rFonts w:ascii="Times New Roman" w:hAnsi="Times New Roman"/>
                <w:sz w:val="24"/>
                <w:szCs w:val="24"/>
              </w:rPr>
              <w:t xml:space="preserve">Tổng hợp phản hồi và nhận </w:t>
            </w:r>
            <w:r w:rsidR="00130F08" w:rsidRPr="00130F08">
              <w:rPr>
                <w:rFonts w:ascii="Times New Roman" w:hAnsi="Times New Roman"/>
                <w:sz w:val="24"/>
                <w:szCs w:val="24"/>
              </w:rPr>
              <w:t xml:space="preserve">xét </w:t>
            </w:r>
            <w:r w:rsidR="00130F08" w:rsidRPr="00130F08">
              <w:rPr>
                <w:rFonts w:ascii="Times New Roman" w:hAnsi="Times New Roman"/>
                <w:sz w:val="24"/>
                <w:szCs w:val="24"/>
                <w:lang w:val="vi-VN"/>
              </w:rPr>
              <w:t>về ứng dụng</w:t>
            </w:r>
            <w:r w:rsidR="00130F08" w:rsidRPr="00130F08">
              <w:rPr>
                <w:rFonts w:ascii="Times New Roman" w:hAnsi="Times New Roman"/>
                <w:sz w:val="24"/>
                <w:szCs w:val="24"/>
              </w:rPr>
              <w:t>.</w:t>
            </w:r>
            <w:r w:rsidR="00130F08" w:rsidRPr="00130F0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30F08" w:rsidRPr="00130F08">
              <w:rPr>
                <w:rFonts w:ascii="Times New Roman" w:hAnsi="Times New Roman"/>
                <w:sz w:val="24"/>
                <w:szCs w:val="24"/>
              </w:rPr>
              <w:t>Đưa ra kết luận về mức độ hoàn thành dự án.</w:t>
            </w:r>
          </w:p>
          <w:p w14:paraId="00CB9172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3A549022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7784752A" w14:textId="77777777" w:rsidR="00802042" w:rsidRPr="006F4C82" w:rsidRDefault="00802042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…</w:t>
            </w:r>
          </w:p>
          <w:p w14:paraId="2F8FCA67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51CBA7D" w14:textId="77777777" w:rsidR="004D42BB" w:rsidRPr="006F4C82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3F10BCE7" w:rsidR="00537CDF" w:rsidRPr="00A27242" w:rsidRDefault="00537CDF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  <w:lang w:val="vi-VN"/>
              </w:rPr>
            </w:pP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3A4FD33F" w:rsidR="00537CDF" w:rsidRPr="006A1111" w:rsidRDefault="00537CDF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  <w:lang w:val="vi-VN"/>
              </w:rPr>
            </w:pPr>
          </w:p>
        </w:tc>
      </w:tr>
      <w:tr w:rsidR="004D42BB" w:rsidRPr="006A1111" w14:paraId="6D5DED48" w14:textId="77777777" w:rsidTr="006A1111">
        <w:trPr>
          <w:cantSplit/>
          <w:trHeight w:val="567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A1111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6A1111">
              <w:rPr>
                <w:rFonts w:ascii="Times New Roman" w:hAnsi="Times New Roman"/>
                <w:sz w:val="24"/>
                <w:szCs w:val="24"/>
              </w:rPr>
              <w:t>Mục</w:t>
            </w:r>
            <w:r w:rsidRPr="006A1111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A1111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490AD86" w14:textId="6983D828" w:rsidR="004D42BB" w:rsidRPr="006A1111" w:rsidRDefault="004D42BB" w:rsidP="00130F08">
            <w:pPr>
              <w:spacing w:before="100" w:beforeAutospacing="1" w:after="100" w:afterAutospacing="1"/>
              <w:rPr>
                <w:rFonts w:ascii="Times New Roman" w:hAnsi="Times New Roman"/>
                <w:b/>
                <w:szCs w:val="24"/>
                <w:lang w:val="vi-VN"/>
              </w:rPr>
            </w:pPr>
            <w:bookmarkStart w:id="1" w:name="_GoBack"/>
            <w:bookmarkEnd w:id="1"/>
          </w:p>
        </w:tc>
      </w:tr>
    </w:tbl>
    <w:p w14:paraId="4764C9E2" w14:textId="77777777" w:rsidR="004266D5" w:rsidRPr="006A1111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00A1BE25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58083927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4E857159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705A4303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65E68AD4" w14:textId="0F0099A2" w:rsidR="006A1111" w:rsidRPr="006F4C82" w:rsidRDefault="006A111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6A1111" w:rsidRPr="006F4C82" w:rsidSect="004D42BB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B84CF5" w14:textId="77777777" w:rsidR="00CC6849" w:rsidRDefault="00CC6849">
      <w:r>
        <w:separator/>
      </w:r>
    </w:p>
  </w:endnote>
  <w:endnote w:type="continuationSeparator" w:id="0">
    <w:p w14:paraId="7FA3D713" w14:textId="77777777" w:rsidR="00CC6849" w:rsidRDefault="00CC6849">
      <w:r>
        <w:continuationSeparator/>
      </w:r>
    </w:p>
  </w:endnote>
  <w:endnote w:type="continuationNotice" w:id="1">
    <w:p w14:paraId="5E6D9851" w14:textId="77777777" w:rsidR="00CC6849" w:rsidRDefault="00CC684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77777777" w:rsidR="00384904" w:rsidRPr="00384904" w:rsidRDefault="00384904" w:rsidP="00384904">
          <w:pPr>
            <w:pStyle w:val="Footer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28710D">
            <w:t xml:space="preserve"> </w:t>
          </w:r>
          <w:r w:rsidR="0028710D" w:rsidRPr="0028710D">
            <w:rPr>
              <w:rFonts w:ascii="Arial Narrow" w:hAnsi="Arial Narrow"/>
              <w:sz w:val="20"/>
            </w:rPr>
            <w:t>CSE702013</w:t>
          </w:r>
          <w:r w:rsidRPr="00384904">
            <w:rPr>
              <w:rFonts w:ascii="Arial Narrow" w:hAnsi="Arial Narrow"/>
              <w:noProof/>
              <w:sz w:val="20"/>
            </w:rPr>
            <w:t>_MeetingMinutes_Template_v1.doc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30F3C49E" w:rsidR="00384904" w:rsidRPr="00384904" w:rsidRDefault="00384904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130F08">
            <w:rPr>
              <w:rFonts w:ascii="Arial Narrow" w:hAnsi="Arial Narrow"/>
              <w:noProof/>
              <w:sz w:val="20"/>
            </w:rPr>
            <w:t>2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1FC9BB" w14:textId="77777777" w:rsidR="00CC6849" w:rsidRDefault="00CC6849">
      <w:r>
        <w:separator/>
      </w:r>
    </w:p>
  </w:footnote>
  <w:footnote w:type="continuationSeparator" w:id="0">
    <w:p w14:paraId="51928C84" w14:textId="77777777" w:rsidR="00CC6849" w:rsidRDefault="00CC6849">
      <w:r>
        <w:continuationSeparator/>
      </w:r>
    </w:p>
  </w:footnote>
  <w:footnote w:type="continuationNotice" w:id="1">
    <w:p w14:paraId="024024ED" w14:textId="77777777" w:rsidR="00CC6849" w:rsidRDefault="00CC6849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130F08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77777777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CSE702013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>– Đồ Án Cơ Sở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Pr="00325785">
            <w:rPr>
              <w:rFonts w:ascii="Times New Roman" w:hAnsi="Times New Roman"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4266D5"/>
    <w:rsid w:val="00016DFF"/>
    <w:rsid w:val="00071115"/>
    <w:rsid w:val="000E11B1"/>
    <w:rsid w:val="001071C3"/>
    <w:rsid w:val="00112ADB"/>
    <w:rsid w:val="00130F08"/>
    <w:rsid w:val="00145B1E"/>
    <w:rsid w:val="00155255"/>
    <w:rsid w:val="001A5057"/>
    <w:rsid w:val="001D7DC5"/>
    <w:rsid w:val="001F12B5"/>
    <w:rsid w:val="002721AE"/>
    <w:rsid w:val="00277B20"/>
    <w:rsid w:val="0028710D"/>
    <w:rsid w:val="002A6FDA"/>
    <w:rsid w:val="002B1533"/>
    <w:rsid w:val="002C7FF3"/>
    <w:rsid w:val="00325785"/>
    <w:rsid w:val="00350C05"/>
    <w:rsid w:val="00361221"/>
    <w:rsid w:val="00384904"/>
    <w:rsid w:val="003B2F07"/>
    <w:rsid w:val="003F4E3A"/>
    <w:rsid w:val="003F7B00"/>
    <w:rsid w:val="00403198"/>
    <w:rsid w:val="004266D5"/>
    <w:rsid w:val="00434BC7"/>
    <w:rsid w:val="0043788C"/>
    <w:rsid w:val="00461496"/>
    <w:rsid w:val="00476A2F"/>
    <w:rsid w:val="004D42BB"/>
    <w:rsid w:val="004E067B"/>
    <w:rsid w:val="00523EF1"/>
    <w:rsid w:val="0052549A"/>
    <w:rsid w:val="00527B5C"/>
    <w:rsid w:val="0053679B"/>
    <w:rsid w:val="00537CDF"/>
    <w:rsid w:val="00562E5E"/>
    <w:rsid w:val="005A2190"/>
    <w:rsid w:val="005A6D89"/>
    <w:rsid w:val="00606BA4"/>
    <w:rsid w:val="0063035A"/>
    <w:rsid w:val="00660843"/>
    <w:rsid w:val="006A1111"/>
    <w:rsid w:val="006F4C82"/>
    <w:rsid w:val="007C1DBF"/>
    <w:rsid w:val="007E79D8"/>
    <w:rsid w:val="007F56F4"/>
    <w:rsid w:val="008013ED"/>
    <w:rsid w:val="00802042"/>
    <w:rsid w:val="008309C6"/>
    <w:rsid w:val="00842848"/>
    <w:rsid w:val="00857CFB"/>
    <w:rsid w:val="00893A8E"/>
    <w:rsid w:val="008C0503"/>
    <w:rsid w:val="008D414E"/>
    <w:rsid w:val="008E589B"/>
    <w:rsid w:val="00927B59"/>
    <w:rsid w:val="00985252"/>
    <w:rsid w:val="009C2AE3"/>
    <w:rsid w:val="009F19E3"/>
    <w:rsid w:val="009F4FEA"/>
    <w:rsid w:val="00A27242"/>
    <w:rsid w:val="00A779A9"/>
    <w:rsid w:val="00A91EEF"/>
    <w:rsid w:val="00AA44D2"/>
    <w:rsid w:val="00AF26B6"/>
    <w:rsid w:val="00B17A7B"/>
    <w:rsid w:val="00B22FF1"/>
    <w:rsid w:val="00B36BC4"/>
    <w:rsid w:val="00B6236C"/>
    <w:rsid w:val="00B67003"/>
    <w:rsid w:val="00BD1CC6"/>
    <w:rsid w:val="00BD4DE6"/>
    <w:rsid w:val="00BE00D2"/>
    <w:rsid w:val="00C037DF"/>
    <w:rsid w:val="00C14D1B"/>
    <w:rsid w:val="00C2619E"/>
    <w:rsid w:val="00C6291B"/>
    <w:rsid w:val="00C94BEB"/>
    <w:rsid w:val="00CA4CCB"/>
    <w:rsid w:val="00CA6963"/>
    <w:rsid w:val="00CC6849"/>
    <w:rsid w:val="00D1263A"/>
    <w:rsid w:val="00DB1579"/>
    <w:rsid w:val="00DB7394"/>
    <w:rsid w:val="00DF07D0"/>
    <w:rsid w:val="00E441EC"/>
    <w:rsid w:val="00E77A1F"/>
    <w:rsid w:val="00ED0E81"/>
    <w:rsid w:val="00EE3115"/>
    <w:rsid w:val="00F01094"/>
    <w:rsid w:val="00F15879"/>
    <w:rsid w:val="00F24950"/>
    <w:rsid w:val="00F5224B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6963"/>
    <w:rPr>
      <w:rFonts w:ascii="Arial" w:hAnsi="Arial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2B1533"/>
    <w:pPr>
      <w:spacing w:before="100" w:beforeAutospacing="1" w:after="100" w:afterAutospacing="1"/>
    </w:pPr>
    <w:rPr>
      <w:rFonts w:ascii="Times New Roman" w:hAnsi="Times New Roman"/>
      <w:szCs w:val="24"/>
    </w:rPr>
  </w:style>
  <w:style w:type="character" w:styleId="Strong">
    <w:name w:val="Strong"/>
    <w:uiPriority w:val="22"/>
    <w:qFormat/>
    <w:rsid w:val="00130F0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48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6" ma:contentTypeDescription="Create a new document." ma:contentTypeScope="" ma:versionID="d5c0d8d09c2258f13a8f19b1b83e53d7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7be8aadc75bfe5e91e750cd7d5d4ecbc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6FDCBF7-6D05-4145-BEE1-FD31AFDB38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Form_1.0.dot</Template>
  <TotalTime>100</TotalTime>
  <Pages>2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Admin</cp:lastModifiedBy>
  <cp:revision>39</cp:revision>
  <cp:lastPrinted>2007-02-07T02:13:00Z</cp:lastPrinted>
  <dcterms:created xsi:type="dcterms:W3CDTF">2023-09-07T01:02:00Z</dcterms:created>
  <dcterms:modified xsi:type="dcterms:W3CDTF">2025-03-25T23:14:00Z</dcterms:modified>
</cp:coreProperties>
</file>